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780"/>
        <w:gridCol w:w="6732"/>
      </w:tblGrid>
      <w:tr w:rsidR="002C2CDD" w:rsidRPr="00906BEE" w14:paraId="4441F00D" w14:textId="77777777" w:rsidTr="00EF7CC9">
        <w:tc>
          <w:tcPr>
            <w:tcW w:w="3780" w:type="dxa"/>
            <w:tcMar>
              <w:top w:w="504" w:type="dxa"/>
              <w:right w:w="720" w:type="dxa"/>
            </w:tcMar>
          </w:tcPr>
          <w:p w14:paraId="38EC4A85" w14:textId="77777777" w:rsidR="00523479" w:rsidRPr="00906BEE" w:rsidRDefault="00E02DCD" w:rsidP="00523479">
            <w:pPr>
              <w:pStyle w:val="Initials"/>
            </w:pPr>
            <w:r w:rsidRPr="00721CF1">
              <w:rPr>
                <w:noProof/>
                <w:lang w:val="en-GB" w:eastAsia="en-GB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788928EE" wp14:editId="40F41E48">
                      <wp:simplePos x="0" y="0"/>
                      <wp:positionH relativeFrom="column">
                        <wp:align>left</wp:align>
                      </wp:positionH>
                      <wp:positionV relativeFrom="page">
                        <wp:posOffset>-484505</wp:posOffset>
                      </wp:positionV>
                      <wp:extent cx="6665976" cy="1810512"/>
                      <wp:effectExtent l="0" t="0" r="0" b="0"/>
                      <wp:wrapNone/>
                      <wp:docPr id="1" name="Group 1" title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976" cy="1810512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18000</wp14:pctHeight>
                      </wp14:sizeRelV>
                    </wp:anchor>
                  </w:drawing>
                </mc:Choice>
                <mc:Fallback>
                  <w:pict>
                    <v:group w14:anchorId="5891153E" id="Group 1" o:spid="_x0000_s1026" alt="Title: Header graphics" style="position:absolute;margin-left:0;margin-top:-38.15pt;width:524.9pt;height:142.55pt;z-index:-251657216;mso-width-percent:858;mso-height-percent:180;mso-position-horizontal:left;mso-position-vertical-relative:page;mso-width-percent:858;mso-height-percent:180" coordsize="6665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">
                      <v:rect id="Red rectangle" o:spid="_x0000_s1027" style="position:absolute;left:11334;top:4191;width:5532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w1xQAAANsAAAAPAAAAZHJzL2Rvd25yZXYueG1sRI9Ba8JA&#10;FITvBf/D8oTemo2mVI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AbrMw1xQAAANsAAAAP&#10;AAAAAAAAAAAAAAAAAAcCAABkcnMvZG93bnJldi54bWxQSwUGAAAAAAMAAwC3AAAA+QIAAAAA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 circle" o:spid="_x0000_s1028" type="#_x0000_t23" style="position:absolute;width:18104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" adj="626" fillcolor="#ea4e4e [3204]" stroked="f" strokeweight="1pt">
                        <v:stroke joinstyle="miter"/>
                      </v:shape>
                      <v:oval id="White circle" o:spid="_x0000_s1029" style="position:absolute;left:571;top:571;width:17045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sdt>
              <w:sdtPr>
                <w:alias w:val="Enter initials:"/>
                <w:tag w:val="Enter initials:"/>
                <w:id w:val="-606576828"/>
                <w:placeholder>
                  <w:docPart w:val="051F254ACAE64611B87A247F0B68E0D1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EndPr/>
              <w:sdtContent>
                <w:r w:rsidR="0044396D">
                  <w:t>RH</w:t>
                </w:r>
              </w:sdtContent>
            </w:sdt>
          </w:p>
          <w:p w14:paraId="5BF3B0BF" w14:textId="6D1940A7" w:rsidR="00A50939" w:rsidRPr="00906BEE" w:rsidRDefault="007D44BE" w:rsidP="007569C1">
            <w:pPr>
              <w:pStyle w:val="Heading3"/>
            </w:pPr>
            <w:r>
              <w:t>Profile</w:t>
            </w:r>
          </w:p>
          <w:p w14:paraId="10D114A9" w14:textId="4CC2EF55" w:rsidR="002C2CDD" w:rsidRPr="00906BEE" w:rsidRDefault="00282DB1" w:rsidP="00816FA3">
            <w:proofErr w:type="spellStart"/>
            <w:r>
              <w:t>Applicateion</w:t>
            </w:r>
            <w:proofErr w:type="spellEnd"/>
            <w:r>
              <w:t xml:space="preserve"> development lead </w:t>
            </w:r>
            <w:r w:rsidR="004F48CA">
              <w:t xml:space="preserve">with </w:t>
            </w:r>
            <w:r>
              <w:t xml:space="preserve">9 </w:t>
            </w:r>
            <w:r w:rsidR="004F48CA">
              <w:t>years of experience in application development</w:t>
            </w:r>
            <w:r w:rsidR="00F44B39">
              <w:t xml:space="preserve">. Works </w:t>
            </w:r>
            <w:proofErr w:type="spellStart"/>
            <w:r w:rsidR="00F44B39">
              <w:t>along side</w:t>
            </w:r>
            <w:proofErr w:type="spellEnd"/>
            <w:r w:rsidR="00F44B39">
              <w:t xml:space="preserve"> </w:t>
            </w:r>
            <w:r>
              <w:t>business users</w:t>
            </w:r>
            <w:r w:rsidR="00F44B39">
              <w:t xml:space="preserve"> to create robust and </w:t>
            </w:r>
            <w:proofErr w:type="spellStart"/>
            <w:proofErr w:type="gramStart"/>
            <w:r w:rsidR="00F44B39">
              <w:t>well designed</w:t>
            </w:r>
            <w:proofErr w:type="spellEnd"/>
            <w:proofErr w:type="gramEnd"/>
            <w:r w:rsidR="00F44B39">
              <w:t xml:space="preserve"> systems</w:t>
            </w:r>
            <w:r w:rsidR="0016457C">
              <w:t>.</w:t>
            </w:r>
            <w:r w:rsidR="00EA4667">
              <w:t xml:space="preserve"> Creative </w:t>
            </w:r>
            <w:r w:rsidR="0047386E">
              <w:t>thinker able to solve hard business problems with effective solutions</w:t>
            </w:r>
            <w:r>
              <w:t>.</w:t>
            </w:r>
          </w:p>
          <w:p w14:paraId="4012603A" w14:textId="38A22D26" w:rsidR="002C2CDD" w:rsidRPr="00906BEE" w:rsidRDefault="00264DF7" w:rsidP="007569C1">
            <w:pPr>
              <w:pStyle w:val="Heading3"/>
            </w:pPr>
            <w:sdt>
              <w:sdtPr>
                <w:alias w:val="Skills:"/>
                <w:tag w:val="Skills:"/>
                <w:id w:val="1490835561"/>
                <w:placeholder>
                  <w:docPart w:val="557BBC79F15B4CA3B63560343FEA1E45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Skills</w:t>
                </w:r>
              </w:sdtContent>
            </w:sdt>
          </w:p>
          <w:p w14:paraId="278B24C6" w14:textId="1B6680E2" w:rsidR="00E34ED1" w:rsidRDefault="00E34ED1" w:rsidP="00741125">
            <w:r>
              <w:t>Python</w:t>
            </w:r>
          </w:p>
          <w:p w14:paraId="77A9F716" w14:textId="466B134D" w:rsidR="00E34ED1" w:rsidRDefault="00404CF2" w:rsidP="00741125"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0BEE649C" wp14:editId="06F37B3A">
                  <wp:simplePos x="0" y="0"/>
                  <wp:positionH relativeFrom="column">
                    <wp:posOffset>848360</wp:posOffset>
                  </wp:positionH>
                  <wp:positionV relativeFrom="paragraph">
                    <wp:posOffset>21590</wp:posOffset>
                  </wp:positionV>
                  <wp:extent cx="450215" cy="462280"/>
                  <wp:effectExtent l="0" t="0" r="0" b="0"/>
                  <wp:wrapTight wrapText="bothSides">
                    <wp:wrapPolygon edited="0">
                      <wp:start x="0" y="0"/>
                      <wp:lineTo x="0" y="20769"/>
                      <wp:lineTo x="20717" y="20769"/>
                      <wp:lineTo x="20717" y="0"/>
                      <wp:lineTo x="0" y="0"/>
                    </wp:wrapPolygon>
                  </wp:wrapTight>
                  <wp:docPr id="5" name="Picture 5" descr="A close up of a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creenshot 2020-02-05 at 10.07.06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5" cy="46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34ED1">
              <w:rPr>
                <w:noProof/>
                <w:lang w:val="en-GB" w:eastAsia="en-GB"/>
              </w:rPr>
              <w:drawing>
                <wp:anchor distT="0" distB="0" distL="114300" distR="114300" simplePos="0" relativeHeight="251660288" behindDoc="1" locked="0" layoutInCell="1" allowOverlap="1" wp14:anchorId="10E933DE" wp14:editId="54DBDDE7">
                  <wp:simplePos x="0" y="0"/>
                  <wp:positionH relativeFrom="column">
                    <wp:posOffset>436263</wp:posOffset>
                  </wp:positionH>
                  <wp:positionV relativeFrom="paragraph">
                    <wp:posOffset>39319</wp:posOffset>
                  </wp:positionV>
                  <wp:extent cx="431165" cy="431165"/>
                  <wp:effectExtent l="0" t="0" r="6985" b="6985"/>
                  <wp:wrapTight wrapText="bothSides">
                    <wp:wrapPolygon edited="0">
                      <wp:start x="7635" y="0"/>
                      <wp:lineTo x="0" y="4772"/>
                      <wp:lineTo x="0" y="16224"/>
                      <wp:lineTo x="6680" y="20996"/>
                      <wp:lineTo x="7635" y="20996"/>
                      <wp:lineTo x="13361" y="20996"/>
                      <wp:lineTo x="14315" y="20996"/>
                      <wp:lineTo x="20996" y="16224"/>
                      <wp:lineTo x="20996" y="4772"/>
                      <wp:lineTo x="13361" y="0"/>
                      <wp:lineTo x="7635" y="0"/>
                    </wp:wrapPolygon>
                  </wp:wrapTight>
                  <wp:docPr id="7" name="Picture 7" descr="https://www.certmetrics.com/api/ob/image/amazon/c/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www.certmetrics.com/api/ob/image/amazon/c/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165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2571490" w14:textId="770C4B16" w:rsidR="00E34ED1" w:rsidRDefault="00E34ED1" w:rsidP="00741125">
            <w:r>
              <w:t>AWS</w:t>
            </w:r>
          </w:p>
          <w:p w14:paraId="55D0E9A2" w14:textId="02342619" w:rsidR="00E34ED1" w:rsidRDefault="00E34ED1" w:rsidP="00741125"/>
          <w:p w14:paraId="2BAA01E9" w14:textId="77777777" w:rsidR="002C53F1" w:rsidRDefault="002C53F1" w:rsidP="002C53F1">
            <w:r>
              <w:t>OO Design</w:t>
            </w:r>
          </w:p>
          <w:p w14:paraId="65E6E905" w14:textId="77777777" w:rsidR="00E34ED1" w:rsidRDefault="00E34ED1" w:rsidP="00741125"/>
          <w:p w14:paraId="0F5B7AB5" w14:textId="200E768E" w:rsidR="00741125" w:rsidRDefault="00AA4A66" w:rsidP="00741125">
            <w:r>
              <w:t>Java</w:t>
            </w:r>
          </w:p>
          <w:p w14:paraId="2E79ED0F" w14:textId="062F1EF4" w:rsidR="00AA4A66" w:rsidRDefault="00AA4A66" w:rsidP="00741125"/>
          <w:p w14:paraId="3064C112" w14:textId="77777777" w:rsidR="00AA4A66" w:rsidRDefault="00F37696" w:rsidP="00741125">
            <w:r>
              <w:t>Smalltalk</w:t>
            </w:r>
          </w:p>
          <w:p w14:paraId="187F5520" w14:textId="77777777" w:rsidR="002C53F1" w:rsidRDefault="002C53F1" w:rsidP="00741125"/>
          <w:p w14:paraId="58B772F8" w14:textId="77206DC2" w:rsidR="009D1D75" w:rsidRDefault="009D1D75" w:rsidP="00741125">
            <w:r>
              <w:t>Unix</w:t>
            </w:r>
          </w:p>
          <w:p w14:paraId="1C0259D4" w14:textId="244FA4F6" w:rsidR="00F37696" w:rsidRPr="00906BEE" w:rsidRDefault="00F37696" w:rsidP="00741125"/>
        </w:tc>
        <w:tc>
          <w:tcPr>
            <w:tcW w:w="6732" w:type="dxa"/>
            <w:tcMar>
              <w:top w:w="504" w:type="dxa"/>
              <w:left w:w="0" w:type="dxa"/>
            </w:tcMar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732"/>
            </w:tblGrid>
            <w:tr w:rsidR="00C612DA" w:rsidRPr="00906BEE" w14:paraId="5FD2EBEB" w14:textId="77777777" w:rsidTr="00823C54">
              <w:trPr>
                <w:trHeight w:hRule="exact" w:val="1296"/>
              </w:trPr>
              <w:tc>
                <w:tcPr>
                  <w:tcW w:w="6055" w:type="dxa"/>
                  <w:vAlign w:val="center"/>
                </w:tcPr>
                <w:p w14:paraId="213CDBCE" w14:textId="77777777" w:rsidR="00C612DA" w:rsidRPr="00906BEE" w:rsidRDefault="00264DF7" w:rsidP="00C612DA">
                  <w:pPr>
                    <w:pStyle w:val="Heading1"/>
                    <w:outlineLvl w:val="0"/>
                  </w:pPr>
                  <w:sdt>
                    <w:sdtPr>
                      <w:alias w:val="Enter your name:"/>
                      <w:tag w:val="Enter your name:"/>
                      <w:id w:val="-296147368"/>
                      <w:placeholder>
                        <w:docPart w:val="F46CD607DAF3463299C11F3DAB8332AF"/>
                      </w:placeholder>
                      <w15:dataBinding w:prefixMappings="xmlns:ns0='http://schemas.microsoft.com/temp/samples' " w:xpath="/ns0:employees[1]/ns0:employee[1]/ns0:Address[1]" w:storeItemID="{00000000-0000-0000-0000-000000000000}"/>
                      <w15:appearance w15:val="hidden"/>
                    </w:sdtPr>
                    <w:sdtEndPr/>
                    <w:sdtContent>
                      <w:r w:rsidR="0044396D">
                        <w:t>Ross humphrey</w:t>
                      </w:r>
                    </w:sdtContent>
                  </w:sdt>
                </w:p>
                <w:p w14:paraId="36C933BF" w14:textId="5A2FBD28" w:rsidR="00906BEE" w:rsidRPr="00906BEE" w:rsidRDefault="00264DF7" w:rsidP="00906BEE">
                  <w:pPr>
                    <w:pStyle w:val="Heading2"/>
                    <w:outlineLvl w:val="1"/>
                  </w:pPr>
                  <w:sdt>
                    <w:sdtPr>
                      <w:alias w:val="Enter Profession or Industry:"/>
                      <w:tag w:val="Enter Profession or Industry:"/>
                      <w:id w:val="-83681269"/>
                      <w:placeholder>
                        <w:docPart w:val="44D0F4E2B46C417AB45504242ABFBC3F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B7189B">
                        <w:t>DEVELOPMENT LEAD</w:t>
                      </w:r>
                    </w:sdtContent>
                  </w:sdt>
                </w:p>
              </w:tc>
            </w:tr>
          </w:tbl>
          <w:p w14:paraId="39B185CA" w14:textId="77777777" w:rsidR="002C2CDD" w:rsidRPr="00906BEE" w:rsidRDefault="00264DF7" w:rsidP="007569C1">
            <w:pPr>
              <w:pStyle w:val="Heading3"/>
            </w:pPr>
            <w:sdt>
              <w:sdtPr>
                <w:alias w:val="Experience:"/>
                <w:tag w:val="Experience:"/>
                <w:id w:val="1217937480"/>
                <w:placeholder>
                  <w:docPart w:val="2F7BE1A8390248B98A46FD342F5BE7D2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Experience</w:t>
                </w:r>
              </w:sdtContent>
            </w:sdt>
          </w:p>
          <w:p w14:paraId="6D23077D" w14:textId="26FE6550" w:rsidR="00E80044" w:rsidRDefault="00E80044" w:rsidP="00E34ED1">
            <w:pPr>
              <w:pStyle w:val="Heading4"/>
            </w:pPr>
            <w:r>
              <w:t>Development lead</w:t>
            </w:r>
            <w:r w:rsidR="00B15FC1" w:rsidRPr="00906BEE">
              <w:t>•</w:t>
            </w:r>
            <w:r w:rsidR="00B15FC1">
              <w:t>Validus Risk Management</w:t>
            </w:r>
            <w:r w:rsidR="00B15FC1" w:rsidRPr="00906BEE">
              <w:t xml:space="preserve">• </w:t>
            </w:r>
            <w:r>
              <w:t>2020-PRESENT</w:t>
            </w:r>
          </w:p>
          <w:p w14:paraId="66EC5847" w14:textId="202516A3" w:rsidR="00B15FC1" w:rsidRDefault="00B15FC1" w:rsidP="00B15FC1">
            <w:pPr>
              <w:pStyle w:val="ListParagraph"/>
              <w:numPr>
                <w:ilvl w:val="0"/>
                <w:numId w:val="14"/>
              </w:numPr>
            </w:pPr>
            <w:r>
              <w:t>Project management</w:t>
            </w:r>
          </w:p>
          <w:p w14:paraId="49E2376B" w14:textId="7F4DFFAA" w:rsidR="00B15FC1" w:rsidRDefault="00B15FC1" w:rsidP="00B15FC1">
            <w:pPr>
              <w:pStyle w:val="ListParagraph"/>
              <w:numPr>
                <w:ilvl w:val="0"/>
                <w:numId w:val="14"/>
              </w:numPr>
            </w:pPr>
            <w:r>
              <w:t>Team management</w:t>
            </w:r>
          </w:p>
          <w:p w14:paraId="6E56237A" w14:textId="454BAB03" w:rsidR="00B15FC1" w:rsidRDefault="00B15FC1" w:rsidP="00B15FC1">
            <w:pPr>
              <w:pStyle w:val="ListParagraph"/>
              <w:numPr>
                <w:ilvl w:val="0"/>
                <w:numId w:val="14"/>
              </w:numPr>
            </w:pPr>
            <w:r>
              <w:t>Technology choice</w:t>
            </w:r>
          </w:p>
          <w:p w14:paraId="02EC6903" w14:textId="740DEC75" w:rsidR="00B15FC1" w:rsidRDefault="00B15FC1" w:rsidP="00B15FC1">
            <w:pPr>
              <w:pStyle w:val="ListParagraph"/>
              <w:numPr>
                <w:ilvl w:val="0"/>
                <w:numId w:val="14"/>
              </w:numPr>
            </w:pPr>
            <w:r>
              <w:t>Policy and procedure definition</w:t>
            </w:r>
          </w:p>
          <w:p w14:paraId="1C8A8774" w14:textId="00E83776" w:rsidR="00B15FC1" w:rsidRDefault="00B15FC1" w:rsidP="00B15FC1">
            <w:pPr>
              <w:pStyle w:val="ListParagraph"/>
              <w:numPr>
                <w:ilvl w:val="0"/>
                <w:numId w:val="14"/>
              </w:numPr>
            </w:pPr>
            <w:r>
              <w:t>Innovation</w:t>
            </w:r>
          </w:p>
          <w:p w14:paraId="6F3AD0A2" w14:textId="0881642A" w:rsidR="00E34ED1" w:rsidRPr="00906BEE" w:rsidRDefault="00E34ED1" w:rsidP="00E34ED1">
            <w:pPr>
              <w:pStyle w:val="Heading4"/>
            </w:pPr>
            <w:r>
              <w:t>Lead developer (Innovation)</w:t>
            </w:r>
            <w:r w:rsidRPr="00906BEE">
              <w:t xml:space="preserve"> • </w:t>
            </w:r>
            <w:r>
              <w:t>Belron</w:t>
            </w:r>
            <w:r w:rsidRPr="00906BEE">
              <w:t xml:space="preserve"> • </w:t>
            </w:r>
            <w:r>
              <w:t>2018</w:t>
            </w:r>
            <w:r w:rsidRPr="00906BEE">
              <w:t xml:space="preserve"> – </w:t>
            </w:r>
            <w:r w:rsidR="00E80044">
              <w:t>2020</w:t>
            </w:r>
          </w:p>
          <w:p w14:paraId="6A66740A" w14:textId="4A5B0E5F" w:rsidR="002C2CDD" w:rsidRPr="00906BEE" w:rsidRDefault="002C53F1" w:rsidP="007569C1">
            <w:pPr>
              <w:pStyle w:val="Heading4"/>
            </w:pPr>
            <w:r>
              <w:t xml:space="preserve">Engineer </w:t>
            </w:r>
            <w:r w:rsidRPr="00906BEE">
              <w:t xml:space="preserve">• </w:t>
            </w:r>
            <w:r>
              <w:t>Rates trading</w:t>
            </w:r>
            <w:r w:rsidR="002C2CDD" w:rsidRPr="00906BEE">
              <w:t xml:space="preserve">• </w:t>
            </w:r>
            <w:r w:rsidR="009C2CE0">
              <w:t>JPMORGAN CHASE</w:t>
            </w:r>
            <w:r w:rsidR="002C2CDD" w:rsidRPr="00906BEE">
              <w:t xml:space="preserve"> • </w:t>
            </w:r>
            <w:r w:rsidR="009C2CE0">
              <w:t>2012</w:t>
            </w:r>
            <w:r w:rsidR="00F47E97" w:rsidRPr="00906BEE">
              <w:t xml:space="preserve"> – </w:t>
            </w:r>
            <w:r w:rsidR="00E34ED1">
              <w:t>2018</w:t>
            </w:r>
          </w:p>
          <w:p w14:paraId="4508EF0E" w14:textId="45B14B5B" w:rsidR="002C2CDD" w:rsidRPr="00E34ED1" w:rsidRDefault="002C53F1" w:rsidP="00B74082">
            <w:pPr>
              <w:pStyle w:val="Heading4"/>
            </w:pPr>
            <w:r>
              <w:t>Engineer InterN</w:t>
            </w:r>
            <w:r w:rsidR="002C2CDD" w:rsidRPr="00906BEE">
              <w:t xml:space="preserve"> • </w:t>
            </w:r>
            <w:r w:rsidR="009C2CE0">
              <w:t>CLEARSWIFT</w:t>
            </w:r>
            <w:r w:rsidR="002C2CDD" w:rsidRPr="00906BEE">
              <w:t xml:space="preserve"> • </w:t>
            </w:r>
            <w:r w:rsidR="009C2CE0">
              <w:t>2010</w:t>
            </w:r>
            <w:r w:rsidR="00F47E97" w:rsidRPr="00906BEE">
              <w:t xml:space="preserve"> – </w:t>
            </w:r>
            <w:r w:rsidR="009C2CE0">
              <w:t>2011</w:t>
            </w:r>
          </w:p>
          <w:p w14:paraId="02C7C40E" w14:textId="77777777" w:rsidR="002C2CDD" w:rsidRPr="00906BEE" w:rsidRDefault="00264DF7" w:rsidP="007569C1">
            <w:pPr>
              <w:pStyle w:val="Heading3"/>
            </w:pPr>
            <w:sdt>
              <w:sdtPr>
                <w:alias w:val="Education:"/>
                <w:tag w:val="Education:"/>
                <w:id w:val="1349516922"/>
                <w:placeholder>
                  <w:docPart w:val="9EF0494B7947438A8DC158DB86448321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Education</w:t>
                </w:r>
              </w:sdtContent>
            </w:sdt>
          </w:p>
          <w:p w14:paraId="09C195B2" w14:textId="511FD4F5" w:rsidR="002C2CDD" w:rsidRDefault="009C3724" w:rsidP="00F40D92">
            <w:pPr>
              <w:pStyle w:val="Heading4"/>
            </w:pPr>
            <w:r>
              <w:t>1:1</w:t>
            </w:r>
            <w:r w:rsidR="002C2CDD" w:rsidRPr="00906BEE">
              <w:t xml:space="preserve"> • </w:t>
            </w:r>
            <w:r>
              <w:t>2012</w:t>
            </w:r>
            <w:r w:rsidR="002C2CDD" w:rsidRPr="00906BEE">
              <w:t xml:space="preserve"> • </w:t>
            </w:r>
            <w:r>
              <w:t>University of reading</w:t>
            </w:r>
          </w:p>
          <w:p w14:paraId="62988329" w14:textId="70F2F44F" w:rsidR="002C2CDD" w:rsidRPr="00906BEE" w:rsidRDefault="00645EF4" w:rsidP="007569C1">
            <w:pPr>
              <w:pStyle w:val="Heading4"/>
            </w:pPr>
            <w:r>
              <w:t xml:space="preserve">Published </w:t>
            </w:r>
            <w:r w:rsidR="00127BE5">
              <w:t>academic papers</w:t>
            </w:r>
          </w:p>
          <w:p w14:paraId="00E17FA6" w14:textId="18B8674F" w:rsidR="00111343" w:rsidRDefault="00127BE5" w:rsidP="00B74082">
            <w:pPr>
              <w:pStyle w:val="ListParagraph"/>
              <w:numPr>
                <w:ilvl w:val="0"/>
                <w:numId w:val="11"/>
              </w:numPr>
            </w:pPr>
            <w:r>
              <w:t xml:space="preserve">Using </w:t>
            </w:r>
            <w:proofErr w:type="spellStart"/>
            <w:r>
              <w:t>Spacial</w:t>
            </w:r>
            <w:proofErr w:type="spellEnd"/>
            <w:r>
              <w:t xml:space="preserve"> Locality </w:t>
            </w:r>
            <w:r w:rsidR="00111343">
              <w:t>and replication to increase P2P Network performance in MMO games</w:t>
            </w:r>
            <w:r w:rsidR="005E7BD1">
              <w:t xml:space="preserve"> (AP2PS) 2012</w:t>
            </w:r>
          </w:p>
          <w:p w14:paraId="757C0A78" w14:textId="68F6F385" w:rsidR="00111343" w:rsidRPr="00906BEE" w:rsidRDefault="00BC66B3" w:rsidP="00B74082">
            <w:pPr>
              <w:pStyle w:val="ListParagraph"/>
              <w:numPr>
                <w:ilvl w:val="0"/>
                <w:numId w:val="11"/>
              </w:numPr>
            </w:pPr>
            <w:r>
              <w:t>Non-Euclidean Internet Coordinates Embedding (IEEE) 2013</w:t>
            </w:r>
          </w:p>
          <w:p w14:paraId="0632B131" w14:textId="1AD5F666" w:rsidR="002C2CDD" w:rsidRPr="00906BEE" w:rsidRDefault="00F37696" w:rsidP="007569C1">
            <w:pPr>
              <w:pStyle w:val="Heading3"/>
            </w:pPr>
            <w:r>
              <w:t xml:space="preserve">Volunteer work and </w:t>
            </w:r>
            <w:r w:rsidR="00C46DD4">
              <w:t>interests</w:t>
            </w:r>
          </w:p>
          <w:p w14:paraId="1F7F0BA2" w14:textId="21F06744" w:rsidR="00741125" w:rsidRDefault="00C46DD4" w:rsidP="00B74082">
            <w:pPr>
              <w:pStyle w:val="ListParagraph"/>
              <w:numPr>
                <w:ilvl w:val="0"/>
                <w:numId w:val="13"/>
              </w:numPr>
            </w:pPr>
            <w:r>
              <w:t xml:space="preserve">Technical lead on JPMorgan philanthropy project with </w:t>
            </w:r>
            <w:proofErr w:type="spellStart"/>
            <w:r>
              <w:t>Alzheimers</w:t>
            </w:r>
            <w:proofErr w:type="spellEnd"/>
            <w:r>
              <w:t xml:space="preserve"> UK</w:t>
            </w:r>
            <w:r w:rsidR="00366AFD">
              <w:t xml:space="preserve"> to increase fundraising engagement with supporters</w:t>
            </w:r>
          </w:p>
          <w:p w14:paraId="61C456C7" w14:textId="560D8BB8" w:rsidR="00366AFD" w:rsidRPr="00906BEE" w:rsidRDefault="00E15516" w:rsidP="00B74082">
            <w:pPr>
              <w:pStyle w:val="ListParagraph"/>
              <w:numPr>
                <w:ilvl w:val="0"/>
                <w:numId w:val="12"/>
              </w:numPr>
            </w:pPr>
            <w:r>
              <w:t xml:space="preserve">Ultra marathons, </w:t>
            </w:r>
            <w:r w:rsidR="00904AAC">
              <w:t>Meditation, and Guitar</w:t>
            </w:r>
          </w:p>
        </w:tc>
      </w:tr>
    </w:tbl>
    <w:p w14:paraId="669F7297" w14:textId="610CFA48" w:rsidR="00290AAA" w:rsidRPr="00B74082" w:rsidRDefault="00290AAA" w:rsidP="00B74082">
      <w:pPr>
        <w:tabs>
          <w:tab w:val="left" w:pos="4590"/>
        </w:tabs>
      </w:pPr>
    </w:p>
    <w:sectPr w:rsidR="00290AAA" w:rsidRPr="00B74082" w:rsidSect="00EF7CC9">
      <w:headerReference w:type="default" r:id="rId10"/>
      <w:footerReference w:type="default" r:id="rId11"/>
      <w:footerReference w:type="first" r:id="rId12"/>
      <w:pgSz w:w="12240" w:h="15840"/>
      <w:pgMar w:top="864" w:right="864" w:bottom="230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5883CE" w14:textId="77777777" w:rsidR="00264DF7" w:rsidRDefault="00264DF7" w:rsidP="00713050">
      <w:pPr>
        <w:spacing w:line="240" w:lineRule="auto"/>
      </w:pPr>
      <w:r>
        <w:separator/>
      </w:r>
    </w:p>
  </w:endnote>
  <w:endnote w:type="continuationSeparator" w:id="0">
    <w:p w14:paraId="450D1757" w14:textId="77777777" w:rsidR="00264DF7" w:rsidRDefault="00264DF7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ayout w:type="fixed"/>
      <w:tblLook w:val="04A0" w:firstRow="1" w:lastRow="0" w:firstColumn="1" w:lastColumn="0" w:noHBand="0" w:noVBand="1"/>
      <w:tblDescription w:val="Footer layout table"/>
    </w:tblPr>
    <w:tblGrid>
      <w:gridCol w:w="2628"/>
      <w:gridCol w:w="2628"/>
      <w:gridCol w:w="2628"/>
      <w:gridCol w:w="2628"/>
    </w:tblGrid>
    <w:tr w:rsidR="00C2098A" w14:paraId="6E5905DE" w14:textId="77777777" w:rsidTr="003C5528"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071D441D" w14:textId="77777777" w:rsidR="00C2098A" w:rsidRDefault="00CA3DF1" w:rsidP="00684488">
          <w:pPr>
            <w:pStyle w:val="Footer"/>
          </w:pPr>
          <w:r w:rsidRPr="00CA3DF1">
            <w:rPr>
              <w:noProof/>
              <w:lang w:val="en-GB" w:eastAsia="en-GB"/>
            </w:rPr>
            <mc:AlternateContent>
              <mc:Choice Requires="wpg">
                <w:drawing>
                  <wp:inline distT="0" distB="0" distL="0" distR="0" wp14:anchorId="36E412B6" wp14:editId="66AE95CC">
                    <wp:extent cx="329184" cy="329184"/>
                    <wp:effectExtent l="0" t="0" r="0" b="0"/>
                    <wp:docPr id="16" name="Group 102" title="Email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17" name="Oval 17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" name="Group 18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19" name="Freeform 19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Isosceles Triangle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Isosceles Triangle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Isosceles Triangle 22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55358E39" id="Group 102" o:spid="_x0000_s1026" alt="Title: Email icon" style="width:25.9pt;height:25.9pt;mso-position-horizontal-relative:char;mso-position-vertical-relative:line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">
                    <o:lock v:ext="edit" aspectratio="t"/>
                    <v:oval id="Oval 17" o:spid="_x0000_s1027" style="position:absolute;width:7345;height:7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" fillcolor="#ea4e4e [3204]" stroked="f" strokeweight="1pt">
                      <v:stroke joinstyle="miter"/>
                    </v:oval>
                    <v:group id="Group 18" o:spid="_x0000_s1028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shape id="Freeform 19" o:spid="_x0000_s1029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Isosceles Triangle 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Isosceles Triangle 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22" o:spid="_x0000_s1032" type="#_x0000_t5" style="position:absolute;left:1687;top:2458;width:7231;height:26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08CABAEB" w14:textId="77777777" w:rsidR="00C2098A" w:rsidRDefault="00C2098A" w:rsidP="00684488">
          <w:pPr>
            <w:pStyle w:val="Footer"/>
          </w:pPr>
          <w:r w:rsidRPr="00C2098A">
            <w:rPr>
              <w:noProof/>
              <w:lang w:val="en-GB" w:eastAsia="en-GB"/>
            </w:rPr>
            <mc:AlternateContent>
              <mc:Choice Requires="wpg">
                <w:drawing>
                  <wp:inline distT="0" distB="0" distL="0" distR="0" wp14:anchorId="52B5B077" wp14:editId="1F3F9AA7">
                    <wp:extent cx="329184" cy="329184"/>
                    <wp:effectExtent l="0" t="0" r="13970" b="13970"/>
                    <wp:docPr id="8" name="Group 4" title="Twitter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>
                            <wps:cNvPr id="4" name="Circle around 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41" h="344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8" h="1692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FA059D2" id="Group 4" o:spid="_x0000_s1026" alt="Title: Twitter icon" style="width:25.9pt;height:25.9pt;mso-position-horizontal-relative:char;mso-position-vertical-relative:line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">
                    <o:lock v:ext="edit" aspectratio="t"/>
                    <v:shape id="Circle around Twitter symbol" o:spid="_x0000_s1027" style="position:absolute;width:430;height:430;visibility:visible;mso-wrap-style:square;v-text-anchor:top" coordsize="3441,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fillcolor="#ea4e4e [3204]" strokecolor="#ea4e4e [3204]" strokeweight="0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Twitter symbol" o:spid="_x0000_s1028" style="position:absolute;left:104;top:119;width:238;height:211;visibility:visible;mso-wrap-style:square;v-text-anchor:top" coordsize="1898,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fillcolor="black" strokeweight="0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4718D8E" w14:textId="77777777" w:rsidR="00C2098A" w:rsidRDefault="00C2098A" w:rsidP="00684488">
          <w:pPr>
            <w:pStyle w:val="Footer"/>
          </w:pPr>
          <w:r w:rsidRPr="00C2098A">
            <w:rPr>
              <w:noProof/>
              <w:lang w:val="en-GB" w:eastAsia="en-GB"/>
            </w:rPr>
            <mc:AlternateContent>
              <mc:Choice Requires="wpg">
                <w:drawing>
                  <wp:inline distT="0" distB="0" distL="0" distR="0" wp14:anchorId="661CAED7" wp14:editId="756C5474">
                    <wp:extent cx="329184" cy="329184"/>
                    <wp:effectExtent l="0" t="0" r="13970" b="13970"/>
                    <wp:docPr id="9" name="Group 10" title="Telephone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0" name="Circle around 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6D0C64D7" id="Group 10" o:spid="_x0000_s1026" alt="Title: Telephone icon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">
                    <o:lock v:ext="edit" aspectratio="t"/>
                    <v:shape id="Circle around telephone symbol" o:spid="_x0000_s1027" style="position:absolute;width:431;height:431;visibility:visible;mso-wrap-style:square;v-text-anchor:top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Telephone symbol" o:spid="_x0000_s1028" style="position:absolute;left:97;top:95;width:237;height:238;visibility:visible;mso-wrap-style:square;v-text-anchor:top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35065A9" w14:textId="77777777" w:rsidR="00C2098A" w:rsidRDefault="00C2098A" w:rsidP="00684488">
          <w:pPr>
            <w:pStyle w:val="Footer"/>
          </w:pPr>
          <w:r w:rsidRPr="00C2098A">
            <w:rPr>
              <w:noProof/>
              <w:lang w:val="en-GB" w:eastAsia="en-GB"/>
            </w:rPr>
            <mc:AlternateContent>
              <mc:Choice Requires="wpg">
                <w:drawing>
                  <wp:inline distT="0" distB="0" distL="0" distR="0" wp14:anchorId="57F0EAFD" wp14:editId="5073C7B2">
                    <wp:extent cx="329184" cy="329184"/>
                    <wp:effectExtent l="0" t="0" r="13970" b="13970"/>
                    <wp:docPr id="12" name="Group 16" title="LinkedIn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3" name="Circle around LinkedIn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LinkedIn symbol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6432FB5E" id="Group 16" o:spid="_x0000_s1026" alt="Title: LinkedIn icon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">
                    <o:lock v:ext="edit" aspectratio="t"/>
                    <v:shape id="Circle around LinkedIn symbol" o:spid="_x0000_s1027" style="position:absolute;width:431;height:431;visibility:visible;mso-wrap-style:square;v-text-anchor:top" coordsize="3451,3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ea4e4e [3204]" strokecolor="#ea4e4e [3204]" strokeweight="0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LinkedIn symbol" o:spid="_x0000_s1028" style="position:absolute;left:113;top:102;width:203;height:202;visibility:visible;mso-wrap-style:square;v-text-anchor:top" coordsize="1619,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fillcolor="black" strokeweight="0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684488" w14:paraId="30401401" w14:textId="77777777" w:rsidTr="006D76B1"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Email:"/>
            <w:tag w:val="Email:"/>
            <w:id w:val="-627010856"/>
            <w:placeholder>
              <w:docPart w:val="6A398110C4D0463E947D904F2364FBA4"/>
            </w:placeholder>
            <w:dataBinding w:prefixMappings="xmlns:ns0='http://schemas.microsoft.com/office/2006/coverPageProps' " w:xpath="/ns0:CoverPageProperties[1]/ns0:CompanyEmail[1]" w:storeItemID="{55AF091B-3C7A-41E3-B477-F2FDAA23CFDA}"/>
            <w15:appearance w15:val="hidden"/>
            <w:text w:multiLine="1"/>
          </w:sdtPr>
          <w:sdtEndPr/>
          <w:sdtContent>
            <w:p w14:paraId="6843110E" w14:textId="346C139A" w:rsidR="00684488" w:rsidRPr="00CA3DF1" w:rsidRDefault="001850C4" w:rsidP="00811117">
              <w:pPr>
                <w:pStyle w:val="Footer"/>
              </w:pPr>
              <w:r>
                <w:t>&lt;REDACTED&gt;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Twitter handle:"/>
            <w:tag w:val="Twitter handle:"/>
            <w:id w:val="-642033892"/>
            <w:placeholder>
              <w:docPart w:val="4D6C534B033D48E98D8E9CA09E56D73A"/>
            </w:placeholder>
            <w:dataBinding w:prefixMappings="xmlns:ns0='http://schemas.microsoft.com/office/2006/coverPageProps' " w:xpath="/ns0:CoverPageProperties[1]/ns0:CompanyAddress[1]" w:storeItemID="{55AF091B-3C7A-41E3-B477-F2FDAA23CFDA}"/>
            <w15:appearance w15:val="hidden"/>
            <w:text w:multiLine="1"/>
          </w:sdtPr>
          <w:sdtEndPr/>
          <w:sdtContent>
            <w:p w14:paraId="6FF22637" w14:textId="65B82ACE" w:rsidR="00684488" w:rsidRPr="00C2098A" w:rsidRDefault="001850C4" w:rsidP="00811117">
              <w:pPr>
                <w:pStyle w:val="Footer"/>
              </w:pPr>
              <w:r>
                <w:t xml:space="preserve">&lt;REDACTED&gt; 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Telephone:"/>
            <w:tag w:val="Telephone:"/>
            <w:id w:val="617408819"/>
            <w:placeholder>
              <w:docPart w:val="E40F91A3AD404D0388564371D2F58419"/>
            </w:placeholder>
            <w:dataBinding w:prefixMappings="xmlns:ns0='http://schemas.microsoft.com/office/2006/coverPageProps' " w:xpath="/ns0:CoverPageProperties[1]/ns0:CompanyPhone[1]" w:storeItemID="{55AF091B-3C7A-41E3-B477-F2FDAA23CFDA}"/>
            <w15:appearance w15:val="hidden"/>
            <w:text w:multiLine="1"/>
          </w:sdtPr>
          <w:sdtEndPr/>
          <w:sdtContent>
            <w:p w14:paraId="37B10DE8" w14:textId="709422AA" w:rsidR="00684488" w:rsidRPr="00C2098A" w:rsidRDefault="001850C4" w:rsidP="00811117">
              <w:pPr>
                <w:pStyle w:val="Footer"/>
              </w:pPr>
              <w:r>
                <w:t>&lt;REDACTED&gt;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LinkedIn URL:"/>
            <w:tag w:val="LinkedIn URL:"/>
            <w:id w:val="-1413995599"/>
            <w:placeholder>
              <w:docPart w:val="CC05F086D3A34A5A8EDBFCA2D49ECC39"/>
            </w:placeholder>
            <w:dataBinding w:prefixMappings="xmlns:ns0='http://schemas.microsoft.com/office/2006/coverPageProps' " w:xpath="/ns0:CoverPageProperties[1]/ns0:CompanyFax[1]" w:storeItemID="{55AF091B-3C7A-41E3-B477-F2FDAA23CFDA}"/>
            <w15:appearance w15:val="hidden"/>
            <w:text w:multiLine="1"/>
          </w:sdtPr>
          <w:sdtEndPr/>
          <w:sdtContent>
            <w:p w14:paraId="1E6F55EC" w14:textId="462D4548" w:rsidR="00684488" w:rsidRPr="00C2098A" w:rsidRDefault="001850C4" w:rsidP="00811117">
              <w:pPr>
                <w:pStyle w:val="Footer"/>
              </w:pPr>
              <w:r>
                <w:t>&lt;REDACTED&gt;</w:t>
              </w:r>
            </w:p>
          </w:sdtContent>
        </w:sdt>
      </w:tc>
    </w:tr>
  </w:tbl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4C38F7" w14:textId="0AEA1EC1" w:rsidR="00C2098A" w:rsidRDefault="00217980" w:rsidP="00217980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408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ayout w:type="fixed"/>
      <w:tblLook w:val="04A0" w:firstRow="1" w:lastRow="0" w:firstColumn="1" w:lastColumn="0" w:noHBand="0" w:noVBand="1"/>
      <w:tblDescription w:val="Footer layout table for contact Information"/>
    </w:tblPr>
    <w:tblGrid>
      <w:gridCol w:w="2628"/>
      <w:gridCol w:w="2628"/>
      <w:gridCol w:w="2628"/>
      <w:gridCol w:w="2628"/>
    </w:tblGrid>
    <w:tr w:rsidR="00217980" w14:paraId="0BD7AA5D" w14:textId="77777777" w:rsidTr="003C5528"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369A721A" w14:textId="77777777" w:rsidR="00217980" w:rsidRDefault="00217980" w:rsidP="00217980">
          <w:pPr>
            <w:pStyle w:val="Footer"/>
          </w:pPr>
          <w:r w:rsidRPr="00CA3DF1">
            <w:rPr>
              <w:noProof/>
              <w:lang w:val="en-GB" w:eastAsia="en-GB"/>
            </w:rPr>
            <mc:AlternateContent>
              <mc:Choice Requires="wpg">
                <w:drawing>
                  <wp:inline distT="0" distB="0" distL="0" distR="0" wp14:anchorId="04C0E510" wp14:editId="772051C7">
                    <wp:extent cx="329184" cy="329184"/>
                    <wp:effectExtent l="0" t="0" r="0" b="0"/>
                    <wp:docPr id="27" name="Group 102" title="Email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28" name="Oval 28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9" name="Group 29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30" name="Freeform 30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Isosceles Triangle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Isosceles Triangle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Isosceles Triangle 33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53E73CDC" id="Group 102" o:spid="_x0000_s1026" alt="Title: Email icon" style="width:25.9pt;height:25.9pt;mso-position-horizontal-relative:char;mso-position-vertical-relative:line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">
                    <o:lock v:ext="edit" aspectratio="t"/>
                    <v:oval id="Oval 28" o:spid="_x0000_s1027" style="position:absolute;width:7345;height:7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" fillcolor="#ea4e4e [3204]" stroked="f" strokeweight="1pt">
                      <v:stroke joinstyle="miter"/>
                    </v:oval>
                    <v:group id="Group 29" o:spid="_x0000_s1028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shape id="Freeform 30" o:spid="_x0000_s1029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Isosceles Triangle 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Isosceles Triangle 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33" o:spid="_x0000_s1032" type="#_x0000_t5" style="position:absolute;left:1687;top:2458;width:7231;height:26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5E183246" w14:textId="77777777" w:rsidR="00217980" w:rsidRDefault="00217980" w:rsidP="00217980">
          <w:pPr>
            <w:pStyle w:val="Footer"/>
          </w:pPr>
          <w:r w:rsidRPr="00C2098A">
            <w:rPr>
              <w:noProof/>
              <w:lang w:val="en-GB" w:eastAsia="en-GB"/>
            </w:rPr>
            <mc:AlternateContent>
              <mc:Choice Requires="wpg">
                <w:drawing>
                  <wp:inline distT="0" distB="0" distL="0" distR="0" wp14:anchorId="2DEE3DA0" wp14:editId="27BEE032">
                    <wp:extent cx="329184" cy="329184"/>
                    <wp:effectExtent l="0" t="0" r="13970" b="13970"/>
                    <wp:docPr id="34" name="Group 4" title="Twitter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>
                            <wps:cNvPr id="35" name="Circle around 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41" h="344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6" name="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8" h="1692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35760F05" id="Group 4" o:spid="_x0000_s1026" alt="Title: Twitter icon" style="width:25.9pt;height:25.9pt;mso-position-horizontal-relative:char;mso-position-vertical-relative:line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">
                    <o:lock v:ext="edit" aspectratio="t"/>
                    <v:shape id="Circle around Twitter symbol" o:spid="_x0000_s1027" style="position:absolute;width:430;height:430;visibility:visible;mso-wrap-style:square;v-text-anchor:top" coordsize="3441,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fillcolor="#ea4e4e [3204]" strokecolor="#ea4e4e [3204]" strokeweight="0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Twitter symbol" o:spid="_x0000_s1028" style="position:absolute;left:104;top:119;width:238;height:211;visibility:visible;mso-wrap-style:square;v-text-anchor:top" coordsize="1898,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fillcolor="black" strokeweight="0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14D97AC" w14:textId="77777777" w:rsidR="00217980" w:rsidRDefault="00217980" w:rsidP="00217980">
          <w:pPr>
            <w:pStyle w:val="Footer"/>
          </w:pPr>
          <w:r w:rsidRPr="00C2098A">
            <w:rPr>
              <w:noProof/>
              <w:lang w:val="en-GB" w:eastAsia="en-GB"/>
            </w:rPr>
            <mc:AlternateContent>
              <mc:Choice Requires="wpg">
                <w:drawing>
                  <wp:inline distT="0" distB="0" distL="0" distR="0" wp14:anchorId="60AB9310" wp14:editId="3135AFCB">
                    <wp:extent cx="329184" cy="329184"/>
                    <wp:effectExtent l="0" t="0" r="13970" b="13970"/>
                    <wp:docPr id="37" name="Group 10" title="Telephone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38" name="Circle around 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" name="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751C363C" id="Group 10" o:spid="_x0000_s1026" alt="Title: Telephone icon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">
                    <o:lock v:ext="edit" aspectratio="t"/>
                    <v:shape id="Circle around telephone symbol" o:spid="_x0000_s1027" style="position:absolute;width:431;height:431;visibility:visible;mso-wrap-style:square;v-text-anchor:top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Telephone symbol" o:spid="_x0000_s1028" style="position:absolute;left:97;top:95;width:237;height:238;visibility:visible;mso-wrap-style:square;v-text-anchor:top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8C07F11" w14:textId="77777777" w:rsidR="00217980" w:rsidRDefault="00217980" w:rsidP="00217980">
          <w:pPr>
            <w:pStyle w:val="Footer"/>
          </w:pPr>
          <w:r w:rsidRPr="00C2098A">
            <w:rPr>
              <w:noProof/>
              <w:lang w:val="en-GB" w:eastAsia="en-GB"/>
            </w:rPr>
            <mc:AlternateContent>
              <mc:Choice Requires="wpg">
                <w:drawing>
                  <wp:inline distT="0" distB="0" distL="0" distR="0" wp14:anchorId="73A5D68F" wp14:editId="3C2527A8">
                    <wp:extent cx="329184" cy="329184"/>
                    <wp:effectExtent l="0" t="0" r="13970" b="13970"/>
                    <wp:docPr id="40" name="Group 16" title="LinkedIn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41" name="Circle around LinkedIn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2" name="LinkedIn symbol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33C54D2D" id="Group 16" o:spid="_x0000_s1026" alt="Title: LinkedIn icon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">
                    <o:lock v:ext="edit" aspectratio="t"/>
                    <v:shape id="Circle around LinkedIn symbol" o:spid="_x0000_s1027" style="position:absolute;width:431;height:431;visibility:visible;mso-wrap-style:square;v-text-anchor:top" coordsize="3451,3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ea4e4e [3204]" strokecolor="#ea4e4e [3204]" strokeweight="0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LinkedIn symbol" o:spid="_x0000_s1028" style="position:absolute;left:113;top:102;width:203;height:202;visibility:visible;mso-wrap-style:square;v-text-anchor:top" coordsize="1619,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fillcolor="black" strokeweight="0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217980" w14:paraId="778BDEDA" w14:textId="77777777" w:rsidTr="006D76B1"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6BAF5693" w14:textId="477DE513" w:rsidR="00811117" w:rsidRPr="00CA3DF1" w:rsidRDefault="00264DF7" w:rsidP="00B74082">
          <w:pPr>
            <w:pStyle w:val="Footer"/>
          </w:pPr>
          <w:sdt>
            <w:sdtPr>
              <w:rPr>
                <w:sz w:val="16"/>
              </w:rPr>
              <w:alias w:val="Enter email:"/>
              <w:tag w:val="Enter email:"/>
              <w:id w:val="-1689822732"/>
              <w:placeholder>
                <w:docPart w:val="C0991F3F04A6407C80685D357877E80D"/>
              </w:placeholder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 w:multiLine="1"/>
            </w:sdtPr>
            <w:sdtEndPr/>
            <w:sdtContent>
              <w:r w:rsidR="001850C4">
                <w:rPr>
                  <w:sz w:val="16"/>
                </w:rPr>
                <w:t>&lt;REDACTED&gt;</w:t>
              </w:r>
            </w:sdtContent>
          </w:sdt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Enter twitter handle:"/>
            <w:tag w:val="Enter twitter handle:"/>
            <w:id w:val="1081720897"/>
            <w:placeholder>
              <w:docPart w:val="2E16DC90523A41C28C3315589F2A4447"/>
            </w:placeholder>
            <w:dataBinding w:prefixMappings="xmlns:ns0='http://schemas.microsoft.com/office/2006/coverPageProps' " w:xpath="/ns0:CoverPageProperties[1]/ns0:CompanyAddress[1]" w:storeItemID="{55AF091B-3C7A-41E3-B477-F2FDAA23CFDA}"/>
            <w15:appearance w15:val="hidden"/>
            <w:text w:multiLine="1"/>
          </w:sdtPr>
          <w:sdtEndPr/>
          <w:sdtContent>
            <w:p w14:paraId="4099265C" w14:textId="5C3B14E3" w:rsidR="00811117" w:rsidRPr="00C2098A" w:rsidRDefault="001850C4" w:rsidP="00217980">
              <w:pPr>
                <w:pStyle w:val="Footer"/>
              </w:pPr>
              <w:r>
                <w:t xml:space="preserve">&lt;REDACTED&gt; 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Enter telephone:"/>
            <w:tag w:val="Enter telephone:"/>
            <w:id w:val="-389655527"/>
            <w:placeholder>
              <w:docPart w:val="D4ABEA7E3DAA432F9D1C9E64A9845333"/>
            </w:placeholder>
            <w:dataBinding w:prefixMappings="xmlns:ns0='http://schemas.microsoft.com/office/2006/coverPageProps' " w:xpath="/ns0:CoverPageProperties[1]/ns0:CompanyPhone[1]" w:storeItemID="{55AF091B-3C7A-41E3-B477-F2FDAA23CFDA}"/>
            <w15:appearance w15:val="hidden"/>
            <w:text w:multiLine="1"/>
          </w:sdtPr>
          <w:sdtEndPr/>
          <w:sdtContent>
            <w:p w14:paraId="4E61730F" w14:textId="1D5EB868" w:rsidR="00811117" w:rsidRPr="00C2098A" w:rsidRDefault="001850C4" w:rsidP="00431EBD">
              <w:pPr>
                <w:pStyle w:val="Footer"/>
              </w:pPr>
              <w:r>
                <w:t>&lt;REDACTED&gt;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Enter linkedIn url:"/>
            <w:tag w:val="Enter linkedIn url:"/>
            <w:id w:val="-1529023829"/>
            <w:placeholder>
              <w:docPart w:val="41D596C1F4C0417A912F6BEB8C6D5375"/>
            </w:placeholder>
            <w:dataBinding w:prefixMappings="xmlns:ns0='http://schemas.microsoft.com/office/2006/coverPageProps' " w:xpath="/ns0:CoverPageProperties[1]/ns0:CompanyFax[1]" w:storeItemID="{55AF091B-3C7A-41E3-B477-F2FDAA23CFDA}"/>
            <w15:appearance w15:val="hidden"/>
            <w:text w:multiLine="1"/>
          </w:sdtPr>
          <w:sdtEndPr/>
          <w:sdtContent>
            <w:p w14:paraId="0B87E5E9" w14:textId="021BB272" w:rsidR="00811117" w:rsidRPr="00C2098A" w:rsidRDefault="001850C4" w:rsidP="00217980">
              <w:pPr>
                <w:pStyle w:val="Footer"/>
              </w:pPr>
              <w:r>
                <w:t>&lt;REDACTED&gt;</w:t>
              </w:r>
            </w:p>
          </w:sdtContent>
        </w:sdt>
      </w:tc>
    </w:tr>
  </w:tbl>
  <w:p w14:paraId="4BF14EC6" w14:textId="77777777" w:rsidR="00217980" w:rsidRDefault="00217980" w:rsidP="00F40D92">
    <w:pPr>
      <w:pStyle w:val="Footer"/>
      <w:ind w:left="720" w:hanging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339D5F" w14:textId="77777777" w:rsidR="00264DF7" w:rsidRDefault="00264DF7" w:rsidP="00713050">
      <w:pPr>
        <w:spacing w:line="240" w:lineRule="auto"/>
      </w:pPr>
      <w:r>
        <w:separator/>
      </w:r>
    </w:p>
  </w:footnote>
  <w:footnote w:type="continuationSeparator" w:id="0">
    <w:p w14:paraId="53F5E74C" w14:textId="77777777" w:rsidR="00264DF7" w:rsidRDefault="00264DF7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ntinuation page header layout table"/>
    </w:tblPr>
    <w:tblGrid>
      <w:gridCol w:w="3783"/>
      <w:gridCol w:w="6729"/>
    </w:tblGrid>
    <w:tr w:rsidR="001A5CA9" w:rsidRPr="00F207C0" w14:paraId="5F5BC239" w14:textId="77777777" w:rsidTr="00741125">
      <w:trPr>
        <w:trHeight w:hRule="exact" w:val="2952"/>
      </w:trPr>
      <w:tc>
        <w:tcPr>
          <w:tcW w:w="3783" w:type="dxa"/>
          <w:tcMar>
            <w:top w:w="821" w:type="dxa"/>
            <w:right w:w="720" w:type="dxa"/>
          </w:tcMar>
        </w:tcPr>
        <w:p w14:paraId="3923DC2D" w14:textId="77777777" w:rsidR="001A5CA9" w:rsidRPr="00F207C0" w:rsidRDefault="00E02DCD" w:rsidP="001A5CA9">
          <w:pPr>
            <w:pStyle w:val="Initials"/>
          </w:pPr>
          <w:r>
            <w:rPr>
              <w:noProof/>
              <w:lang w:val="en-GB" w:eastAsia="en-GB"/>
            </w:rPr>
            <mc:AlternateContent>
              <mc:Choice Requires="wpg">
                <w:drawing>
                  <wp:anchor distT="0" distB="0" distL="114300" distR="114300" simplePos="0" relativeHeight="251659264" behindDoc="1" locked="1" layoutInCell="1" allowOverlap="1" wp14:anchorId="451E8B7F" wp14:editId="3FDA5B0F">
                    <wp:simplePos x="0" y="0"/>
                    <wp:positionH relativeFrom="column">
                      <wp:posOffset>0</wp:posOffset>
                    </wp:positionH>
                    <wp:positionV relativeFrom="page">
                      <wp:posOffset>-501015</wp:posOffset>
                    </wp:positionV>
                    <wp:extent cx="6665595" cy="1810385"/>
                    <wp:effectExtent l="0" t="0" r="0" b="0"/>
                    <wp:wrapNone/>
                    <wp:docPr id="3" name="Group 3" title="Continuation page header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65595" cy="1810385"/>
                              <a:chOff x="0" y="0"/>
                              <a:chExt cx="6665595" cy="1810385"/>
                            </a:xfrm>
                          </wpg:grpSpPr>
                          <wps:wsp>
                            <wps:cNvPr id="53" name="Red rectangle"/>
                            <wps:cNvSpPr/>
                            <wps:spPr>
                              <a:xfrm>
                                <a:off x="1133475" y="419100"/>
                                <a:ext cx="5532120" cy="10058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White circle"/>
                            <wps:cNvSpPr/>
                            <wps:spPr>
                              <a:xfrm>
                                <a:off x="57150" y="57150"/>
                                <a:ext cx="1704363" cy="17043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Red circle"/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donut">
                                <a:avLst>
                                  <a:gd name="adj" fmla="val 2897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85800</wp14:pctWidth>
                    </wp14:sizeRelH>
                    <wp14:sizeRelV relativeFrom="page">
                      <wp14:pctHeight>18000</wp14:pctHeight>
                    </wp14:sizeRelV>
                  </wp:anchor>
                </w:drawing>
              </mc:Choice>
              <mc:Fallback>
                <w:pict>
                  <v:group w14:anchorId="4D74CCF3" id="Group 3" o:spid="_x0000_s1026" alt="Title: Continuation page header graphic" style="position:absolute;margin-left:0;margin-top:-39.45pt;width:524.85pt;height:142.55pt;z-index:-251657216;mso-width-percent:858;mso-height-percent:180;mso-position-vertical-relative:page;mso-width-percent:858;mso-height-percent:180" coordsize="66655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">
                    <v:rect id="Red rectangle" o:spid="_x0000_s1027" style="position:absolute;left:11334;top:4191;width:55321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roxQAAANsAAAAPAAAAZHJzL2Rvd25yZXYueG1sRI9Ba8JA&#10;FITvBf/D8oTemo2GVo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CedVroxQAAANsAAAAP&#10;AAAAAAAAAAAAAAAAAAcCAABkcnMvZG93bnJldi54bWxQSwUGAAAAAAMAAwC3AAAA+QIAAAAA&#10;" fillcolor="#ea4e4e [3204]" stroked="f" strokeweight="1pt"/>
                    <v:oval id="White circle" o:spid="_x0000_s1028" style="position:absolute;left:571;top:571;width:17044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" fillcolor="white [3212]" stroked="f" strokeweight="1pt">
                      <v:stroke joinstyle="miter"/>
                    </v:oval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Red circle" o:spid="_x0000_s1029" type="#_x0000_t23" style="position:absolute;width:18103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" adj="626" fillcolor="#ea4e4e [3204]" stroked="f" strokeweight="1pt">
                      <v:stroke joinstyle="miter"/>
                    </v:shape>
                    <w10:wrap anchory="page"/>
                    <w10:anchorlock/>
                  </v:group>
                </w:pict>
              </mc:Fallback>
            </mc:AlternateContent>
          </w:r>
          <w:sdt>
            <w:sdtPr>
              <w:alias w:val="Enter initials:"/>
              <w:tag w:val="Enter initials:"/>
              <w:id w:val="-1659604841"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EndPr/>
            <w:sdtContent>
              <w:r w:rsidR="0044396D">
                <w:t>RH</w:t>
              </w:r>
            </w:sdtContent>
          </w:sdt>
        </w:p>
      </w:tc>
      <w:tc>
        <w:tcPr>
          <w:tcW w:w="6729" w:type="dxa"/>
          <w:tcMar>
            <w:top w:w="821" w:type="dxa"/>
            <w:left w:w="0" w:type="dxa"/>
          </w:tcMar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 w:firstRow="1" w:lastRow="0" w:firstColumn="1" w:lastColumn="0" w:noHBand="0" w:noVBand="1"/>
            <w:tblDescription w:val="Heading layout table"/>
          </w:tblPr>
          <w:tblGrid>
            <w:gridCol w:w="6729"/>
          </w:tblGrid>
          <w:tr w:rsidR="001A5CA9" w14:paraId="3273DDDF" w14:textId="77777777" w:rsidTr="00EF7CC9">
            <w:trPr>
              <w:trHeight w:hRule="exact" w:val="1152"/>
            </w:trPr>
            <w:tc>
              <w:tcPr>
                <w:tcW w:w="6055" w:type="dxa"/>
                <w:vAlign w:val="center"/>
              </w:tcPr>
              <w:p w14:paraId="2FC279B3" w14:textId="77777777" w:rsidR="001A5CA9" w:rsidRPr="009B3C40" w:rsidRDefault="00264DF7" w:rsidP="001A5CA9">
                <w:pPr>
                  <w:pStyle w:val="Heading1"/>
                  <w:outlineLvl w:val="0"/>
                </w:pPr>
                <w:sdt>
                  <w:sdtPr>
                    <w:alias w:val="Enter your name:"/>
                    <w:tag w:val="Enter your name:"/>
                    <w:id w:val="185027472"/>
                    <w:showingPlcHdr/>
                    <w15:dataBinding w:prefixMappings="xmlns:ns0='http://schemas.microsoft.com/temp/samples' " w:xpath="/ns0:employees[1]/ns0:employee[1]/ns0:Address[1]" w:storeItemID="{00000000-0000-0000-0000-000000000000}"/>
                    <w15:appearance w15:val="hidden"/>
                  </w:sdtPr>
                  <w:sdtEndPr/>
                  <w:sdtContent>
                    <w:r w:rsidR="00D97A41">
                      <w:t>Your name</w:t>
                    </w:r>
                  </w:sdtContent>
                </w:sdt>
              </w:p>
              <w:p w14:paraId="52C38937" w14:textId="5212BCA0" w:rsidR="001A5CA9" w:rsidRDefault="00264DF7" w:rsidP="001A5CA9">
                <w:pPr>
                  <w:pStyle w:val="Heading2"/>
                  <w:outlineLvl w:val="1"/>
                </w:pPr>
                <w:sdt>
                  <w:sdtPr>
                    <w:alias w:val="Enter Profession or Industry:"/>
                    <w:tag w:val="Enter Profession or Industry:"/>
                    <w:id w:val="1972160614"/>
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<w15:appearance w15:val="hidden"/>
                    <w:text w:multiLine="1"/>
                  </w:sdtPr>
                  <w:sdtEndPr/>
                  <w:sdtContent>
                    <w:r w:rsidR="00B7189B">
                      <w:t>DEVELOPMENT LEAD</w:t>
                    </w:r>
                  </w:sdtContent>
                </w:sdt>
                <w:r w:rsidR="00E12C60">
                  <w:t xml:space="preserve"> | </w:t>
                </w:r>
                <w:sdt>
                  <w:sdtPr>
                    <w:alias w:val="Link to other online properties:"/>
                    <w:tag w:val="Link to other online properties:"/>
                    <w:id w:val="-1229059816"/>
                    <w:showingPlcHdr/>
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<w15:appearance w15:val="hidden"/>
                    <w:text w:multiLine="1"/>
                  </w:sdtPr>
                  <w:sdtEndPr/>
                  <w:sdtContent>
                    <w:r w:rsidR="001A5CA9" w:rsidRPr="009B3C40">
                      <w:t>Link to other online properties: Portfolio/Website/Blog</w:t>
                    </w:r>
                  </w:sdtContent>
                </w:sdt>
              </w:p>
            </w:tc>
          </w:tr>
        </w:tbl>
        <w:p w14:paraId="22137427" w14:textId="77777777" w:rsidR="001A5CA9" w:rsidRPr="00F207C0" w:rsidRDefault="001A5CA9" w:rsidP="001A5CA9"/>
      </w:tc>
    </w:tr>
  </w:tbl>
  <w:p w14:paraId="5E36FE8A" w14:textId="77777777" w:rsidR="00217980" w:rsidRPr="001A5CA9" w:rsidRDefault="00217980" w:rsidP="001A5C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C3AAD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140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E960FC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58669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062AD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AEB0E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AFE5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5411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4E04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6C2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20868"/>
    <w:multiLevelType w:val="hybridMultilevel"/>
    <w:tmpl w:val="9AA42742"/>
    <w:lvl w:ilvl="0" w:tplc="54E400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EC828B2"/>
    <w:multiLevelType w:val="hybridMultilevel"/>
    <w:tmpl w:val="EA0C5F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0B5427A"/>
    <w:multiLevelType w:val="hybridMultilevel"/>
    <w:tmpl w:val="F1E69D8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5F7EF0"/>
    <w:multiLevelType w:val="hybridMultilevel"/>
    <w:tmpl w:val="AB52F5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2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96D"/>
    <w:rsid w:val="000167CB"/>
    <w:rsid w:val="000429CC"/>
    <w:rsid w:val="00091382"/>
    <w:rsid w:val="000A07DA"/>
    <w:rsid w:val="000A2BFA"/>
    <w:rsid w:val="000B0619"/>
    <w:rsid w:val="000B61CA"/>
    <w:rsid w:val="000F7610"/>
    <w:rsid w:val="00111343"/>
    <w:rsid w:val="00114ED7"/>
    <w:rsid w:val="00124121"/>
    <w:rsid w:val="00127BE5"/>
    <w:rsid w:val="00140B0E"/>
    <w:rsid w:val="001426AF"/>
    <w:rsid w:val="0016457C"/>
    <w:rsid w:val="001850C4"/>
    <w:rsid w:val="001A13D9"/>
    <w:rsid w:val="001A5CA9"/>
    <w:rsid w:val="001B2AC1"/>
    <w:rsid w:val="001B403A"/>
    <w:rsid w:val="001F4583"/>
    <w:rsid w:val="00217980"/>
    <w:rsid w:val="00264DF7"/>
    <w:rsid w:val="0026666E"/>
    <w:rsid w:val="00271662"/>
    <w:rsid w:val="0027404F"/>
    <w:rsid w:val="00282DB1"/>
    <w:rsid w:val="00290AAA"/>
    <w:rsid w:val="00293B83"/>
    <w:rsid w:val="00294461"/>
    <w:rsid w:val="002B091C"/>
    <w:rsid w:val="002C2CDD"/>
    <w:rsid w:val="002C53F1"/>
    <w:rsid w:val="002D45C6"/>
    <w:rsid w:val="002F03FA"/>
    <w:rsid w:val="00313E86"/>
    <w:rsid w:val="00327342"/>
    <w:rsid w:val="00333CD3"/>
    <w:rsid w:val="00340365"/>
    <w:rsid w:val="00342B64"/>
    <w:rsid w:val="00350EA7"/>
    <w:rsid w:val="00364079"/>
    <w:rsid w:val="00366AFD"/>
    <w:rsid w:val="00393FE7"/>
    <w:rsid w:val="003C5528"/>
    <w:rsid w:val="003D03E5"/>
    <w:rsid w:val="00404CF2"/>
    <w:rsid w:val="004077FB"/>
    <w:rsid w:val="00417CFB"/>
    <w:rsid w:val="004244FF"/>
    <w:rsid w:val="00424DD9"/>
    <w:rsid w:val="00431EBD"/>
    <w:rsid w:val="0044396D"/>
    <w:rsid w:val="0046104A"/>
    <w:rsid w:val="004717C5"/>
    <w:rsid w:val="0047386E"/>
    <w:rsid w:val="004A24CC"/>
    <w:rsid w:val="004C15C1"/>
    <w:rsid w:val="004F48CA"/>
    <w:rsid w:val="00523479"/>
    <w:rsid w:val="00543DB7"/>
    <w:rsid w:val="005729B0"/>
    <w:rsid w:val="005E7BD1"/>
    <w:rsid w:val="005E7FB4"/>
    <w:rsid w:val="00641630"/>
    <w:rsid w:val="00645EF4"/>
    <w:rsid w:val="00684488"/>
    <w:rsid w:val="006A3CE7"/>
    <w:rsid w:val="006A7746"/>
    <w:rsid w:val="006C4C50"/>
    <w:rsid w:val="006C6E7B"/>
    <w:rsid w:val="006D76B1"/>
    <w:rsid w:val="00713050"/>
    <w:rsid w:val="00721CF1"/>
    <w:rsid w:val="00741125"/>
    <w:rsid w:val="00746F7F"/>
    <w:rsid w:val="007569C1"/>
    <w:rsid w:val="00763832"/>
    <w:rsid w:val="007D2696"/>
    <w:rsid w:val="007D2FD2"/>
    <w:rsid w:val="007D44BE"/>
    <w:rsid w:val="00811117"/>
    <w:rsid w:val="00816FA3"/>
    <w:rsid w:val="008234B6"/>
    <w:rsid w:val="00823C54"/>
    <w:rsid w:val="00837147"/>
    <w:rsid w:val="00841146"/>
    <w:rsid w:val="0088504C"/>
    <w:rsid w:val="0089382B"/>
    <w:rsid w:val="008A1907"/>
    <w:rsid w:val="008C6BCA"/>
    <w:rsid w:val="008C7B50"/>
    <w:rsid w:val="008E4B30"/>
    <w:rsid w:val="00904AAC"/>
    <w:rsid w:val="00906BEE"/>
    <w:rsid w:val="009243E7"/>
    <w:rsid w:val="00952A48"/>
    <w:rsid w:val="00957AFD"/>
    <w:rsid w:val="00972CCA"/>
    <w:rsid w:val="00985D58"/>
    <w:rsid w:val="009B3C40"/>
    <w:rsid w:val="009C2CE0"/>
    <w:rsid w:val="009C3724"/>
    <w:rsid w:val="009D1D75"/>
    <w:rsid w:val="009F7792"/>
    <w:rsid w:val="00A42540"/>
    <w:rsid w:val="00A50939"/>
    <w:rsid w:val="00A83413"/>
    <w:rsid w:val="00AA4A66"/>
    <w:rsid w:val="00AA6A40"/>
    <w:rsid w:val="00AA75F6"/>
    <w:rsid w:val="00AD00FD"/>
    <w:rsid w:val="00AF0A8E"/>
    <w:rsid w:val="00B12C4D"/>
    <w:rsid w:val="00B15766"/>
    <w:rsid w:val="00B15FC1"/>
    <w:rsid w:val="00B5664D"/>
    <w:rsid w:val="00B7189B"/>
    <w:rsid w:val="00B74082"/>
    <w:rsid w:val="00B77B98"/>
    <w:rsid w:val="00BA5B40"/>
    <w:rsid w:val="00BC66B3"/>
    <w:rsid w:val="00BD0206"/>
    <w:rsid w:val="00C2098A"/>
    <w:rsid w:val="00C4588D"/>
    <w:rsid w:val="00C46DD4"/>
    <w:rsid w:val="00C5444A"/>
    <w:rsid w:val="00C612DA"/>
    <w:rsid w:val="00C7741E"/>
    <w:rsid w:val="00C875AB"/>
    <w:rsid w:val="00C973C5"/>
    <w:rsid w:val="00CA3DF1"/>
    <w:rsid w:val="00CA4581"/>
    <w:rsid w:val="00CE18D5"/>
    <w:rsid w:val="00D04109"/>
    <w:rsid w:val="00D41BC2"/>
    <w:rsid w:val="00D94D4C"/>
    <w:rsid w:val="00D97A41"/>
    <w:rsid w:val="00DD3CF6"/>
    <w:rsid w:val="00DD6416"/>
    <w:rsid w:val="00DF4E0A"/>
    <w:rsid w:val="00E02DCD"/>
    <w:rsid w:val="00E12C60"/>
    <w:rsid w:val="00E15516"/>
    <w:rsid w:val="00E22E87"/>
    <w:rsid w:val="00E34ED1"/>
    <w:rsid w:val="00E3716F"/>
    <w:rsid w:val="00E57630"/>
    <w:rsid w:val="00E80044"/>
    <w:rsid w:val="00E86C2B"/>
    <w:rsid w:val="00EA4667"/>
    <w:rsid w:val="00EB2D52"/>
    <w:rsid w:val="00EB73DF"/>
    <w:rsid w:val="00EF036F"/>
    <w:rsid w:val="00EF4209"/>
    <w:rsid w:val="00EF7CC9"/>
    <w:rsid w:val="00F207C0"/>
    <w:rsid w:val="00F20AE5"/>
    <w:rsid w:val="00F37696"/>
    <w:rsid w:val="00F40D92"/>
    <w:rsid w:val="00F44B39"/>
    <w:rsid w:val="00F47E97"/>
    <w:rsid w:val="00F645C7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3810ED"/>
  <w15:chartTrackingRefBased/>
  <w15:docId w15:val="{D1B1C4CB-C9F1-4111-9EA4-1E0CE2598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BEE"/>
  </w:style>
  <w:style w:type="paragraph" w:styleId="Heading1">
    <w:name w:val="heading 1"/>
    <w:basedOn w:val="Normal"/>
    <w:link w:val="Heading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06BEE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6BEE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3D03E5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F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A75F6"/>
  </w:style>
  <w:style w:type="paragraph" w:styleId="BlockText">
    <w:name w:val="Block Text"/>
    <w:basedOn w:val="Normal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AA75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75F6"/>
  </w:style>
  <w:style w:type="paragraph" w:styleId="BodyText2">
    <w:name w:val="Body Text 2"/>
    <w:basedOn w:val="Normal"/>
    <w:link w:val="BodyText2Char"/>
    <w:uiPriority w:val="99"/>
    <w:semiHidden/>
    <w:unhideWhenUsed/>
    <w:rsid w:val="00AA75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A75F6"/>
  </w:style>
  <w:style w:type="paragraph" w:styleId="BodyText3">
    <w:name w:val="Body Text 3"/>
    <w:basedOn w:val="Normal"/>
    <w:link w:val="BodyText3Ch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A75F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A75F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75F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A75F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A75F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A75F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A75F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A75F6"/>
  </w:style>
  <w:style w:type="table" w:styleId="ColourfulGrid">
    <w:name w:val="Colorful Grid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A75F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75F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5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5F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A75F6"/>
  </w:style>
  <w:style w:type="character" w:customStyle="1" w:styleId="DateChar">
    <w:name w:val="Date Char"/>
    <w:basedOn w:val="DefaultParagraphFont"/>
    <w:link w:val="Date"/>
    <w:uiPriority w:val="99"/>
    <w:semiHidden/>
    <w:rsid w:val="00AA75F6"/>
  </w:style>
  <w:style w:type="paragraph" w:styleId="DocumentMap">
    <w:name w:val="Document Map"/>
    <w:basedOn w:val="Normal"/>
    <w:link w:val="DocumentMap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A75F6"/>
    <w:rPr>
      <w:rFonts w:ascii="Segoe UI" w:hAnsi="Segoe UI" w:cs="Segoe UI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AA75F6"/>
    <w:pPr>
      <w:spacing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AA75F6"/>
  </w:style>
  <w:style w:type="character" w:styleId="Emphasis">
    <w:name w:val="Emphasis"/>
    <w:basedOn w:val="DefaultParagraphFont"/>
    <w:uiPriority w:val="10"/>
    <w:semiHidden/>
    <w:unhideWhenUsed/>
    <w:rsid w:val="00AA75F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75F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75F6"/>
    <w:rPr>
      <w:szCs w:val="20"/>
    </w:rPr>
  </w:style>
  <w:style w:type="table" w:styleId="GridTable1Light">
    <w:name w:val="Grid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AA75F6"/>
  </w:style>
  <w:style w:type="paragraph" w:styleId="HTMLAddress">
    <w:name w:val="HTML Address"/>
    <w:basedOn w:val="Normal"/>
    <w:link w:val="HTMLAddressCh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5F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A75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A75F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5F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A75F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A75F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D03E5"/>
    <w:rPr>
      <w:i/>
      <w:iCs/>
      <w:color w:val="D0181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A75F6"/>
  </w:style>
  <w:style w:type="paragraph" w:styleId="List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AA75F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A75F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A75F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A75F6"/>
  </w:style>
  <w:style w:type="character" w:styleId="PageNumber">
    <w:name w:val="page number"/>
    <w:basedOn w:val="DefaultParagraphFont"/>
    <w:uiPriority w:val="99"/>
    <w:semiHidden/>
    <w:unhideWhenUsed/>
    <w:rsid w:val="00AA75F6"/>
  </w:style>
  <w:style w:type="table" w:styleId="PlainTable1">
    <w:name w:val="Plain Table 1"/>
    <w:basedOn w:val="Table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75F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A75F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A75F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A75F6"/>
  </w:style>
  <w:style w:type="paragraph" w:styleId="Signature">
    <w:name w:val="Signature"/>
    <w:basedOn w:val="Normal"/>
    <w:link w:val="Signature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A75F6"/>
  </w:style>
  <w:style w:type="character" w:styleId="Strong">
    <w:name w:val="Strong"/>
    <w:basedOn w:val="DefaultParagraphFont"/>
    <w:uiPriority w:val="22"/>
    <w:semiHidden/>
    <w:unhideWhenUsed/>
    <w:qFormat/>
    <w:rsid w:val="00AA75F6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A75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A75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A75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A75F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AA75F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AA75F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AA75F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A75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A75F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A75F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A75F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A75F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A75F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A75F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A75F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A75F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A75F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A75F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A75F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A75F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A75F6"/>
  </w:style>
  <w:style w:type="table" w:styleId="TableProfessional">
    <w:name w:val="Table Professional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A75F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A75F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A75F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A75F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A7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A75F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A75F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A75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03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rossa\AppData\Roaming\Microsoft\Templates\Polished%20resume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51F254ACAE64611B87A247F0B68E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62EEC-A0EF-4F5A-BEC4-395D5F9D1668}"/>
      </w:docPartPr>
      <w:docPartBody>
        <w:p w:rsidR="00CE1BD0" w:rsidRDefault="00641853">
          <w:pPr>
            <w:pStyle w:val="051F254ACAE64611B87A247F0B68E0D1"/>
          </w:pPr>
          <w:r w:rsidRPr="00906BEE">
            <w:t>YN</w:t>
          </w:r>
        </w:p>
      </w:docPartBody>
    </w:docPart>
    <w:docPart>
      <w:docPartPr>
        <w:name w:val="557BBC79F15B4CA3B63560343FEA1E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8E659-2CC5-4EBC-86DB-CEB0AD01285F}"/>
      </w:docPartPr>
      <w:docPartBody>
        <w:p w:rsidR="00CE1BD0" w:rsidRDefault="00641853">
          <w:pPr>
            <w:pStyle w:val="557BBC79F15B4CA3B63560343FEA1E45"/>
          </w:pPr>
          <w:r w:rsidRPr="00906BEE">
            <w:t>Skills</w:t>
          </w:r>
        </w:p>
      </w:docPartBody>
    </w:docPart>
    <w:docPart>
      <w:docPartPr>
        <w:name w:val="F46CD607DAF3463299C11F3DAB8332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5773A-75D3-41EC-AA28-9E7DF17FEAD8}"/>
      </w:docPartPr>
      <w:docPartBody>
        <w:p w:rsidR="00CE1BD0" w:rsidRDefault="00641853">
          <w:pPr>
            <w:pStyle w:val="F46CD607DAF3463299C11F3DAB8332AF"/>
          </w:pPr>
          <w:r>
            <w:t>Your name</w:t>
          </w:r>
        </w:p>
      </w:docPartBody>
    </w:docPart>
    <w:docPart>
      <w:docPartPr>
        <w:name w:val="44D0F4E2B46C417AB45504242ABFB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6DA603-63EA-4A40-8A24-D945E5334926}"/>
      </w:docPartPr>
      <w:docPartBody>
        <w:p w:rsidR="00CE1BD0" w:rsidRDefault="00641853">
          <w:pPr>
            <w:pStyle w:val="44D0F4E2B46C417AB45504242ABFBC3F"/>
          </w:pPr>
          <w:r w:rsidRPr="00906BEE">
            <w:t>Profession or Industry</w:t>
          </w:r>
        </w:p>
      </w:docPartBody>
    </w:docPart>
    <w:docPart>
      <w:docPartPr>
        <w:name w:val="2F7BE1A8390248B98A46FD342F5BE7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2BFFC6-C7D8-41B3-B70A-79FDFC8D780D}"/>
      </w:docPartPr>
      <w:docPartBody>
        <w:p w:rsidR="00CE1BD0" w:rsidRDefault="00641853">
          <w:pPr>
            <w:pStyle w:val="2F7BE1A8390248B98A46FD342F5BE7D2"/>
          </w:pPr>
          <w:r w:rsidRPr="00906BEE">
            <w:t>Experience</w:t>
          </w:r>
        </w:p>
      </w:docPartBody>
    </w:docPart>
    <w:docPart>
      <w:docPartPr>
        <w:name w:val="9EF0494B7947438A8DC158DB864483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E2FC04-C790-422A-BA5E-3758479D9C9A}"/>
      </w:docPartPr>
      <w:docPartBody>
        <w:p w:rsidR="00CE1BD0" w:rsidRDefault="00641853">
          <w:pPr>
            <w:pStyle w:val="9EF0494B7947438A8DC158DB86448321"/>
          </w:pPr>
          <w:r w:rsidRPr="00906BEE">
            <w:t>Education</w:t>
          </w:r>
        </w:p>
      </w:docPartBody>
    </w:docPart>
    <w:docPart>
      <w:docPartPr>
        <w:name w:val="C0991F3F04A6407C80685D357877E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968790-CBC4-470D-8FB7-A579D7943FA6}"/>
      </w:docPartPr>
      <w:docPartBody>
        <w:p w:rsidR="00CE1BD0" w:rsidRDefault="00641853">
          <w:pPr>
            <w:pStyle w:val="C0991F3F04A6407C80685D357877E80D"/>
          </w:pPr>
          <w:r w:rsidRPr="00906BEE">
            <w:t>School</w:t>
          </w:r>
        </w:p>
      </w:docPartBody>
    </w:docPart>
    <w:docPart>
      <w:docPartPr>
        <w:name w:val="6A398110C4D0463E947D904F2364F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BB174-A0FA-4F5F-B0AC-E1EDD5809A54}"/>
      </w:docPartPr>
      <w:docPartBody>
        <w:p w:rsidR="00CE1BD0" w:rsidRDefault="00641853">
          <w:pPr>
            <w:pStyle w:val="6A398110C4D0463E947D904F2364FBA4"/>
          </w:pPr>
          <w:r w:rsidRPr="00906BEE">
            <w:t>You might want to include your GPA and a summary of relevant coursework, awards, and honors.</w:t>
          </w:r>
        </w:p>
      </w:docPartBody>
    </w:docPart>
    <w:docPart>
      <w:docPartPr>
        <w:name w:val="2E16DC90523A41C28C3315589F2A44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1698E-D942-4FC0-8724-473F744C6CBD}"/>
      </w:docPartPr>
      <w:docPartBody>
        <w:p w:rsidR="00CE1BD0" w:rsidRDefault="00641853">
          <w:pPr>
            <w:pStyle w:val="2E16DC90523A41C28C3315589F2A4447"/>
          </w:pPr>
          <w:r w:rsidRPr="00906BEE">
            <w:t>Degree</w:t>
          </w:r>
        </w:p>
      </w:docPartBody>
    </w:docPart>
    <w:docPart>
      <w:docPartPr>
        <w:name w:val="4D6C534B033D48E98D8E9CA09E56D7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FCD50-4AF1-4AEC-97FE-008AD2537A45}"/>
      </w:docPartPr>
      <w:docPartBody>
        <w:p w:rsidR="00CE1BD0" w:rsidRDefault="00641853">
          <w:pPr>
            <w:pStyle w:val="4D6C534B033D48E98D8E9CA09E56D73A"/>
          </w:pPr>
          <w:r w:rsidRPr="00906BEE">
            <w:t>Date Earned</w:t>
          </w:r>
        </w:p>
      </w:docPartBody>
    </w:docPart>
    <w:docPart>
      <w:docPartPr>
        <w:name w:val="D4ABEA7E3DAA432F9D1C9E64A9845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3C8F19-C213-4993-B33F-C930473736DB}"/>
      </w:docPartPr>
      <w:docPartBody>
        <w:p w:rsidR="00CE1BD0" w:rsidRDefault="00641853">
          <w:pPr>
            <w:pStyle w:val="D4ABEA7E3DAA432F9D1C9E64A9845333"/>
          </w:pPr>
          <w:r w:rsidRPr="00906BEE">
            <w:t>School</w:t>
          </w:r>
        </w:p>
      </w:docPartBody>
    </w:docPart>
    <w:docPart>
      <w:docPartPr>
        <w:name w:val="E40F91A3AD404D0388564371D2F58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996C2-2049-4EE1-B97D-3611C3C5D7DC}"/>
      </w:docPartPr>
      <w:docPartBody>
        <w:p w:rsidR="00CE1BD0" w:rsidRDefault="00641853">
          <w:pPr>
            <w:pStyle w:val="E40F91A3AD404D0388564371D2F58419"/>
          </w:pPr>
          <w:r w:rsidRPr="00906BEE">
            <w:t>On the Home tab of the ribbon, check out Styles to apply the formatting you need with just a click.</w:t>
          </w:r>
        </w:p>
      </w:docPartBody>
    </w:docPart>
    <w:docPart>
      <w:docPartPr>
        <w:name w:val="41D596C1F4C0417A912F6BEB8C6D53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E4DEC-D2B0-4622-AE38-A130B6314A12}"/>
      </w:docPartPr>
      <w:docPartBody>
        <w:p w:rsidR="00CE1BD0" w:rsidRDefault="00641853">
          <w:pPr>
            <w:pStyle w:val="41D596C1F4C0417A912F6BEB8C6D5375"/>
          </w:pPr>
          <w:r w:rsidRPr="00906BEE">
            <w:t>Volunteer Experience or Leadership</w:t>
          </w:r>
        </w:p>
      </w:docPartBody>
    </w:docPart>
    <w:docPart>
      <w:docPartPr>
        <w:name w:val="CC05F086D3A34A5A8EDBFCA2D49EC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93B57-8227-4385-BAD8-12413E86561B}"/>
      </w:docPartPr>
      <w:docPartBody>
        <w:p w:rsidR="00CE1BD0" w:rsidRDefault="00641853">
          <w:pPr>
            <w:pStyle w:val="CC05F086D3A34A5A8EDBFCA2D49ECC39"/>
          </w:pPr>
          <w:r w:rsidRPr="00906BEE">
            <w:t>Did you manage a team for your club, lead a project for your favorite charity, or edit your school newspaper? Go ahead and describe experiences that illustrate your leadership abilities.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BD0"/>
    <w:rsid w:val="004315AF"/>
    <w:rsid w:val="00445476"/>
    <w:rsid w:val="00641853"/>
    <w:rsid w:val="00737544"/>
    <w:rsid w:val="0075089E"/>
    <w:rsid w:val="00B277E4"/>
    <w:rsid w:val="00CE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1F254ACAE64611B87A247F0B68E0D1">
    <w:name w:val="051F254ACAE64611B87A247F0B68E0D1"/>
  </w:style>
  <w:style w:type="paragraph" w:customStyle="1" w:styleId="9911678E339B4DB2B56C9E8AAF09D70C">
    <w:name w:val="9911678E339B4DB2B56C9E8AAF09D70C"/>
  </w:style>
  <w:style w:type="paragraph" w:customStyle="1" w:styleId="B04C2E4E4FDD42E19AE33C5530E8A6E1">
    <w:name w:val="B04C2E4E4FDD42E19AE33C5530E8A6E1"/>
  </w:style>
  <w:style w:type="paragraph" w:customStyle="1" w:styleId="557BBC79F15B4CA3B63560343FEA1E45">
    <w:name w:val="557BBC79F15B4CA3B63560343FEA1E45"/>
  </w:style>
  <w:style w:type="paragraph" w:customStyle="1" w:styleId="228DE0314B384B40BB2918C8981B56F2">
    <w:name w:val="228DE0314B384B40BB2918C8981B56F2"/>
  </w:style>
  <w:style w:type="paragraph" w:customStyle="1" w:styleId="F46CD607DAF3463299C11F3DAB8332AF">
    <w:name w:val="F46CD607DAF3463299C11F3DAB8332AF"/>
  </w:style>
  <w:style w:type="paragraph" w:customStyle="1" w:styleId="44D0F4E2B46C417AB45504242ABFBC3F">
    <w:name w:val="44D0F4E2B46C417AB45504242ABFBC3F"/>
  </w:style>
  <w:style w:type="paragraph" w:customStyle="1" w:styleId="54BB3A958C114DC389032BFD6C2948AB">
    <w:name w:val="54BB3A958C114DC389032BFD6C2948AB"/>
  </w:style>
  <w:style w:type="paragraph" w:customStyle="1" w:styleId="2F7BE1A8390248B98A46FD342F5BE7D2">
    <w:name w:val="2F7BE1A8390248B98A46FD342F5BE7D2"/>
  </w:style>
  <w:style w:type="paragraph" w:customStyle="1" w:styleId="3767181736FE4B96AB8C65E83CCE7BCC">
    <w:name w:val="3767181736FE4B96AB8C65E83CCE7BCC"/>
  </w:style>
  <w:style w:type="paragraph" w:customStyle="1" w:styleId="153C289EBC634B29AD00F1883BBC588A">
    <w:name w:val="153C289EBC634B29AD00F1883BBC588A"/>
  </w:style>
  <w:style w:type="paragraph" w:customStyle="1" w:styleId="A9DF0EE1476F47F09EAB06DB91B0E879">
    <w:name w:val="A9DF0EE1476F47F09EAB06DB91B0E879"/>
  </w:style>
  <w:style w:type="paragraph" w:customStyle="1" w:styleId="1E92BC9BBD7C40B394EC43038710C67B">
    <w:name w:val="1E92BC9BBD7C40B394EC43038710C67B"/>
  </w:style>
  <w:style w:type="paragraph" w:customStyle="1" w:styleId="DBB3E4FE6A574F7B84A37011784DA5EF">
    <w:name w:val="DBB3E4FE6A574F7B84A37011784DA5EF"/>
  </w:style>
  <w:style w:type="paragraph" w:customStyle="1" w:styleId="3754EEAF59344D2B8C3478B7F585145C">
    <w:name w:val="3754EEAF59344D2B8C3478B7F585145C"/>
  </w:style>
  <w:style w:type="paragraph" w:customStyle="1" w:styleId="71641F9DE86744309B7FD6395014EF3E">
    <w:name w:val="71641F9DE86744309B7FD6395014EF3E"/>
  </w:style>
  <w:style w:type="paragraph" w:customStyle="1" w:styleId="0D7818BC7C604FB99AC312E05BF56567">
    <w:name w:val="0D7818BC7C604FB99AC312E05BF56567"/>
  </w:style>
  <w:style w:type="paragraph" w:customStyle="1" w:styleId="B6B7AB5299064BB29ACCF05C4705CF68">
    <w:name w:val="B6B7AB5299064BB29ACCF05C4705CF68"/>
  </w:style>
  <w:style w:type="paragraph" w:customStyle="1" w:styleId="0C9014CB5A8845A2843C023985BBEBDD">
    <w:name w:val="0C9014CB5A8845A2843C023985BBEBDD"/>
  </w:style>
  <w:style w:type="paragraph" w:customStyle="1" w:styleId="9EF0494B7947438A8DC158DB86448321">
    <w:name w:val="9EF0494B7947438A8DC158DB86448321"/>
  </w:style>
  <w:style w:type="paragraph" w:customStyle="1" w:styleId="B794BB786A174C5B9C6F91B11A43DB98">
    <w:name w:val="B794BB786A174C5B9C6F91B11A43DB98"/>
  </w:style>
  <w:style w:type="paragraph" w:customStyle="1" w:styleId="A3CB7B9FB6844FF4A1A5BA2C195692E0">
    <w:name w:val="A3CB7B9FB6844FF4A1A5BA2C195692E0"/>
  </w:style>
  <w:style w:type="paragraph" w:customStyle="1" w:styleId="C0991F3F04A6407C80685D357877E80D">
    <w:name w:val="C0991F3F04A6407C80685D357877E80D"/>
  </w:style>
  <w:style w:type="paragraph" w:customStyle="1" w:styleId="6A398110C4D0463E947D904F2364FBA4">
    <w:name w:val="6A398110C4D0463E947D904F2364FBA4"/>
  </w:style>
  <w:style w:type="paragraph" w:customStyle="1" w:styleId="2E16DC90523A41C28C3315589F2A4447">
    <w:name w:val="2E16DC90523A41C28C3315589F2A4447"/>
  </w:style>
  <w:style w:type="paragraph" w:customStyle="1" w:styleId="4D6C534B033D48E98D8E9CA09E56D73A">
    <w:name w:val="4D6C534B033D48E98D8E9CA09E56D73A"/>
  </w:style>
  <w:style w:type="paragraph" w:customStyle="1" w:styleId="D4ABEA7E3DAA432F9D1C9E64A9845333">
    <w:name w:val="D4ABEA7E3DAA432F9D1C9E64A9845333"/>
  </w:style>
  <w:style w:type="paragraph" w:customStyle="1" w:styleId="E40F91A3AD404D0388564371D2F58419">
    <w:name w:val="E40F91A3AD404D0388564371D2F58419"/>
  </w:style>
  <w:style w:type="paragraph" w:customStyle="1" w:styleId="41D596C1F4C0417A912F6BEB8C6D5375">
    <w:name w:val="41D596C1F4C0417A912F6BEB8C6D5375"/>
  </w:style>
  <w:style w:type="paragraph" w:customStyle="1" w:styleId="CC05F086D3A34A5A8EDBFCA2D49ECC39">
    <w:name w:val="CC05F086D3A34A5A8EDBFCA2D49ECC39"/>
  </w:style>
  <w:style w:type="paragraph" w:customStyle="1" w:styleId="1FD2751009F54DD5AD8358A843255376">
    <w:name w:val="1FD2751009F54DD5AD8358A843255376"/>
    <w:rsid w:val="00CE1BD0"/>
  </w:style>
  <w:style w:type="paragraph" w:customStyle="1" w:styleId="E192F89DC6EB40998B7146734D2ADC93">
    <w:name w:val="E192F89DC6EB40998B7146734D2ADC93"/>
    <w:rsid w:val="00CE1BD0"/>
  </w:style>
  <w:style w:type="paragraph" w:customStyle="1" w:styleId="A03AA278683F4FA9A64E80F37F2426B5">
    <w:name w:val="A03AA278683F4FA9A64E80F37F2426B5"/>
    <w:rsid w:val="00CE1BD0"/>
  </w:style>
  <w:style w:type="paragraph" w:customStyle="1" w:styleId="0C47CD239A8240CB8C93AE3F92AC0CF3">
    <w:name w:val="0C47CD239A8240CB8C93AE3F92AC0CF3"/>
    <w:rsid w:val="00CE1BD0"/>
  </w:style>
  <w:style w:type="paragraph" w:customStyle="1" w:styleId="B1E0E3CB51E84DA4BF1BEDBF75568E13">
    <w:name w:val="B1E0E3CB51E84DA4BF1BEDBF75568E13"/>
    <w:rsid w:val="00CE1B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&lt;REDACTED&gt; </CompanyAddress>
  <CompanyPhone>&lt;REDACTED&gt;</CompanyPhone>
  <CompanyFax>&lt;REDACTED&gt;</CompanyFax>
  <CompanyEmail>&lt;REDACTED&gt;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C:\Users\rossa\AppData\Roaming\Microsoft\Templates\Polished resume, designed by MOO.dotx</Template>
  <TotalTime>5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RH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DEVELOPMENT LEAD</dc:subject>
  <dc:creator>Ross Humphrey</dc:creator>
  <cp:keywords/>
  <dc:description/>
  <cp:lastModifiedBy>Ross Humphrey</cp:lastModifiedBy>
  <cp:revision>8</cp:revision>
  <cp:lastPrinted>2018-05-16T11:56:00Z</cp:lastPrinted>
  <dcterms:created xsi:type="dcterms:W3CDTF">2020-02-05T10:12:00Z</dcterms:created>
  <dcterms:modified xsi:type="dcterms:W3CDTF">2020-04-03T08:54:00Z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